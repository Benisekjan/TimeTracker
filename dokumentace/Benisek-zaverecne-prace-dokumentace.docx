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71CFEDE2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42B2BD74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F25CDC" w:rsidRPr="00D40F0E">
        <w:rPr>
          <w:rStyle w:val="Pokec"/>
          <w:color w:val="auto"/>
        </w:rPr>
        <w:t>23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3D3C945E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675495">
        <w:rPr>
          <w:b/>
          <w:sz w:val="28"/>
          <w:szCs w:val="28"/>
        </w:rPr>
        <w:lastRenderedPageBreak/>
        <w:t>ANOTACE</w:t>
      </w:r>
    </w:p>
    <w:p w14:paraId="651E1BA1" w14:textId="74ECD9E5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>
        <w:t>, lze však sledovat i ostatní procesy je potřeba vybrat jiný filtr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B371D70" w14:textId="41476497" w:rsidR="00B44917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6481349" w:history="1">
        <w:r w:rsidR="00B44917" w:rsidRPr="004B1EE2">
          <w:rPr>
            <w:rStyle w:val="Hypertextovodkaz"/>
          </w:rPr>
          <w:t>Úvod</w:t>
        </w:r>
        <w:r w:rsidR="00B44917">
          <w:rPr>
            <w:webHidden/>
          </w:rPr>
          <w:tab/>
        </w:r>
        <w:r w:rsidR="00B44917">
          <w:rPr>
            <w:webHidden/>
          </w:rPr>
          <w:fldChar w:fldCharType="begin"/>
        </w:r>
        <w:r w:rsidR="00B44917">
          <w:rPr>
            <w:webHidden/>
          </w:rPr>
          <w:instrText xml:space="preserve"> PAGEREF _Toc186481349 \h </w:instrText>
        </w:r>
        <w:r w:rsidR="00B44917">
          <w:rPr>
            <w:webHidden/>
          </w:rPr>
        </w:r>
        <w:r w:rsidR="00B44917">
          <w:rPr>
            <w:webHidden/>
          </w:rPr>
          <w:fldChar w:fldCharType="separate"/>
        </w:r>
        <w:r w:rsidR="00B44917">
          <w:rPr>
            <w:webHidden/>
          </w:rPr>
          <w:t>5</w:t>
        </w:r>
        <w:r w:rsidR="00B44917">
          <w:rPr>
            <w:webHidden/>
          </w:rPr>
          <w:fldChar w:fldCharType="end"/>
        </w:r>
      </w:hyperlink>
    </w:p>
    <w:p w14:paraId="4C71381D" w14:textId="65901107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0" w:history="1">
        <w:r w:rsidRPr="004B1EE2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E8295FD" w14:textId="6E7C1B40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1" w:history="1">
        <w:r w:rsidRPr="004B1EE2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2C0E280" w14:textId="378CFAE1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2" w:history="1">
        <w:r w:rsidRPr="004B1EE2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CBE2F4E" w14:textId="7CB6105B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3" w:history="1">
        <w:r w:rsidRPr="004B1EE2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7297EE7" w14:textId="387877A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4" w:history="1">
        <w:r w:rsidRPr="004B1EE2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DF64D45" w14:textId="38C7C892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5" w:history="1">
        <w:r w:rsidRPr="004B1EE2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FF1262" w14:textId="1F1C48A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6" w:history="1">
        <w:r w:rsidRPr="004B1EE2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70E390" w14:textId="2330D11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7" w:history="1">
        <w:r w:rsidRPr="004B1EE2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Knihovny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D6DA5C" w14:textId="46DE863C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8" w:history="1">
        <w:r w:rsidRPr="004B1EE2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Uživatelská nastavení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83ED76" w14:textId="0A8D66F8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9" w:history="1">
        <w:r w:rsidRPr="004B1EE2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639B364" w14:textId="7CEF1E26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0" w:history="1">
        <w:r w:rsidRPr="004B1EE2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A3CFE7" w14:textId="03DCD25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1" w:history="1">
        <w:r w:rsidRPr="004B1EE2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D6BC32F" w14:textId="1B5EFAD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2" w:history="1">
        <w:r w:rsidRPr="004B1EE2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2BBBFD" w14:textId="3C3375A4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3" w:history="1">
        <w:r w:rsidRPr="004B1EE2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AD7B18D" w14:textId="5D046D9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4" w:history="1">
        <w:r w:rsidRPr="004B1EE2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FC3437D" w14:textId="6E90BF19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5" w:history="1">
        <w:r w:rsidRPr="004B1EE2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1010761" w14:textId="4D569736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66" w:history="1">
        <w:r w:rsidRPr="004B1EE2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F84B62F" w14:textId="6AC1243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7" w:history="1">
        <w:r w:rsidRPr="004B1EE2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14DE76A" w14:textId="5A96BA0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8" w:history="1">
        <w:r w:rsidRPr="004B1EE2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Výstupy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4B3B7A4" w14:textId="5A886F6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9" w:history="1">
        <w:r w:rsidRPr="004B1EE2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D9906E9" w14:textId="182602E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70" w:history="1">
        <w:r w:rsidRPr="004B1EE2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Splnění a 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2AB0DE8" w14:textId="0CDBAFF5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1" w:history="1">
        <w:r w:rsidRPr="004B1EE2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7416164" w14:textId="6C5C2AB1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2" w:history="1">
        <w:r w:rsidRPr="004B1EE2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56B9AB" w14:textId="7241E037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6481349"/>
      <w:r>
        <w:lastRenderedPageBreak/>
        <w:t>Úvod</w:t>
      </w:r>
      <w:bookmarkEnd w:id="30"/>
    </w:p>
    <w:p w14:paraId="7CA3DD92" w14:textId="77777777" w:rsidR="001F423D" w:rsidRDefault="001F423D" w:rsidP="001F423D">
      <w:r>
        <w:t>Text úvodu</w:t>
      </w:r>
    </w:p>
    <w:p w14:paraId="49270A7D" w14:textId="73D75ED5" w:rsidR="00B63769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2A6257B5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77777777" w:rsidR="00D04AE6" w:rsidRDefault="003826F1" w:rsidP="000F5ED1">
      <w:pPr>
        <w:pStyle w:val="Nadpis1"/>
      </w:pPr>
      <w:bookmarkStart w:id="31" w:name="_Toc186481350"/>
      <w:r>
        <w:lastRenderedPageBreak/>
        <w:t>Teoretická a metodická východiska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6481351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470F7D7E" w14:textId="77777777" w:rsidR="00B44917" w:rsidRDefault="00B44917" w:rsidP="000D4379"/>
    <w:p w14:paraId="17F6BDD3" w14:textId="056ED9B1" w:rsidR="00EF24E2" w:rsidRPr="00EF24E2" w:rsidRDefault="000D4379" w:rsidP="00EF24E2">
      <w:pPr>
        <w:pStyle w:val="Nadpis2"/>
      </w:pPr>
      <w:bookmarkStart w:id="33" w:name="_Toc186481352"/>
      <w:r>
        <w:t>Princip fungování aplikace</w:t>
      </w:r>
      <w:bookmarkEnd w:id="33"/>
      <w:r w:rsidR="00EF24E2">
        <w:br/>
      </w:r>
    </w:p>
    <w:p w14:paraId="25142857" w14:textId="1DE1924C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času</w:t>
      </w:r>
      <w:r w:rsidR="00B46AED">
        <w:t>,</w:t>
      </w:r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</w:t>
      </w:r>
      <w:r w:rsidR="00B46AED">
        <w:t xml:space="preserve"> lze také změnit místo kde se budou screenshoty ukládat a je k dispozici také funkce výpisu zaznamenaných aktivit do souboru </w:t>
      </w:r>
      <w:proofErr w:type="spellStart"/>
      <w:r w:rsidR="00B46AED">
        <w:t>csv</w:t>
      </w:r>
      <w:proofErr w:type="spellEnd"/>
      <w:r w:rsidRPr="00982052">
        <w:t>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6481353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6481354"/>
      <w:r w:rsidRPr="00EF24E2">
        <w:t>Programovací jazyk</w:t>
      </w:r>
      <w:bookmarkEnd w:id="35"/>
    </w:p>
    <w:p w14:paraId="72F18441" w14:textId="77777777" w:rsidR="00B44917" w:rsidRPr="00B44917" w:rsidRDefault="00B44917" w:rsidP="00B44917"/>
    <w:p w14:paraId="3C3D7FA1" w14:textId="39AD288A" w:rsid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44564B2D" w14:textId="77777777" w:rsidR="00B44917" w:rsidRPr="00AD37A9" w:rsidRDefault="00B44917" w:rsidP="00AD37A9"/>
    <w:p w14:paraId="0D18E47C" w14:textId="412141BD" w:rsidR="00EF24E2" w:rsidRDefault="00EF24E2" w:rsidP="00EF24E2">
      <w:pPr>
        <w:pStyle w:val="Nadpis2"/>
      </w:pPr>
      <w:bookmarkStart w:id="36" w:name="_Toc186481355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2DF9C2DA" w14:textId="77777777" w:rsidR="00B44917" w:rsidRPr="00B44917" w:rsidRDefault="00B44917" w:rsidP="00B44917"/>
    <w:p w14:paraId="17CF0012" w14:textId="71D81EA5" w:rsid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</w:t>
      </w:r>
      <w:r w:rsidR="00B46AED">
        <w:t xml:space="preserve">uživatel pod kterým proces běží </w:t>
      </w:r>
      <w:r w:rsidRPr="00AD37A9">
        <w:t xml:space="preserve">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63472C3B" w14:textId="77777777" w:rsidR="00B44917" w:rsidRPr="00AD37A9" w:rsidRDefault="00B44917" w:rsidP="00AD37A9"/>
    <w:p w14:paraId="1D03D8B5" w14:textId="6DB8AADC" w:rsidR="00EF24E2" w:rsidRDefault="00AD37A9" w:rsidP="00EF24E2">
      <w:pPr>
        <w:pStyle w:val="Nadpis2"/>
      </w:pPr>
      <w:bookmarkStart w:id="37" w:name="_Toc186481356"/>
      <w:r w:rsidRPr="00AD37A9">
        <w:t>Knihovna pro GUI</w:t>
      </w:r>
      <w:bookmarkEnd w:id="37"/>
    </w:p>
    <w:p w14:paraId="09AF8BC6" w14:textId="77777777" w:rsidR="00B44917" w:rsidRPr="00B44917" w:rsidRDefault="00B44917" w:rsidP="00B44917"/>
    <w:p w14:paraId="1C1782D8" w14:textId="6EA76FE1" w:rsid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30F03965" w14:textId="77777777" w:rsidR="00B44917" w:rsidRPr="00AD37A9" w:rsidRDefault="00B44917" w:rsidP="00AD37A9"/>
    <w:p w14:paraId="79653559" w14:textId="20D4CD8F" w:rsidR="00AD37A9" w:rsidRDefault="00AD37A9" w:rsidP="00AD37A9">
      <w:pPr>
        <w:pStyle w:val="Nadpis2"/>
      </w:pPr>
      <w:bookmarkStart w:id="38" w:name="_Toc186481357"/>
      <w:r w:rsidRPr="00AD37A9">
        <w:t>Knihovny pro snímky obrazovky</w:t>
      </w:r>
      <w:bookmarkEnd w:id="38"/>
    </w:p>
    <w:p w14:paraId="4785FF3D" w14:textId="77777777" w:rsidR="00B44917" w:rsidRPr="00B44917" w:rsidRDefault="00B44917" w:rsidP="00B44917"/>
    <w:p w14:paraId="28856EFC" w14:textId="73DF88AD" w:rsid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06768492" w14:textId="77777777" w:rsidR="00B44917" w:rsidRDefault="00B44917" w:rsidP="00AD37A9"/>
    <w:p w14:paraId="39E9DEFD" w14:textId="77777777" w:rsidR="007455E5" w:rsidRDefault="007455E5" w:rsidP="00AD37A9"/>
    <w:p w14:paraId="49CC9404" w14:textId="3ACAC697" w:rsidR="007455E5" w:rsidRDefault="00B44917" w:rsidP="00B44917">
      <w:pPr>
        <w:pStyle w:val="Nadpis2"/>
      </w:pPr>
      <w:bookmarkStart w:id="39" w:name="_Toc186481358"/>
      <w:r>
        <w:t>Knihovna pro Uživatelská nastavení</w:t>
      </w:r>
      <w:bookmarkEnd w:id="39"/>
      <w:r>
        <w:br/>
      </w:r>
    </w:p>
    <w:p w14:paraId="738DCDE8" w14:textId="77777777" w:rsidR="00B44917" w:rsidRPr="00B44917" w:rsidRDefault="00B44917" w:rsidP="00B44917">
      <w:r w:rsidRPr="00B44917">
        <w:t>Pro implementaci uživatelského nastavení byla použita knihovna PyQt5, která umožňuje snadné vytvoření interaktivních dialogových oken. Klíčové vlastnosti využité pro nastavení zahrnují:</w:t>
      </w:r>
    </w:p>
    <w:p w14:paraId="222137F1" w14:textId="77777777" w:rsidR="00B44917" w:rsidRPr="00B44917" w:rsidRDefault="00B44917" w:rsidP="00B44917"/>
    <w:p w14:paraId="6F6BD95C" w14:textId="77777777" w:rsidR="00B44917" w:rsidRPr="00B44917" w:rsidRDefault="00B44917" w:rsidP="00B44917">
      <w:proofErr w:type="spellStart"/>
      <w:r w:rsidRPr="00B44917">
        <w:t>QDialog</w:t>
      </w:r>
      <w:proofErr w:type="spellEnd"/>
      <w:r w:rsidRPr="00B44917">
        <w:t>: Slouží jako základní komponenta pro dialogová okna. Umožňuje snadnou tvorbu modálních oken, ve kterých uživatel může měnit nastavení aplikace.</w:t>
      </w:r>
    </w:p>
    <w:p w14:paraId="177EA333" w14:textId="77777777" w:rsidR="00B44917" w:rsidRDefault="00B44917" w:rsidP="00B44917">
      <w:proofErr w:type="spellStart"/>
      <w:r w:rsidRPr="00B44917">
        <w:lastRenderedPageBreak/>
        <w:t>QSpinBox</w:t>
      </w:r>
      <w:proofErr w:type="spellEnd"/>
      <w:r w:rsidRPr="00B44917">
        <w:t>: Tento prvek umožňuje uživatelům zadávat číselné hodnoty, například interval sledování procesů nebo interval pro pořizování screenshotů. Umožňuje také definovat minimální a maximální hodnoty, což zvyšuje uživatelskou přívětivost.</w:t>
      </w:r>
    </w:p>
    <w:p w14:paraId="5D2CA9B0" w14:textId="77777777" w:rsidR="00B44917" w:rsidRPr="00B44917" w:rsidRDefault="00B44917" w:rsidP="00B44917"/>
    <w:p w14:paraId="704789E8" w14:textId="77777777" w:rsidR="00B44917" w:rsidRPr="00B44917" w:rsidRDefault="00B44917" w:rsidP="00B44917">
      <w:proofErr w:type="spellStart"/>
      <w:r w:rsidRPr="00B44917">
        <w:t>QPushButton</w:t>
      </w:r>
      <w:proofErr w:type="spellEnd"/>
      <w:r w:rsidRPr="00B44917">
        <w:t>: Tlačítka pro uložení nebo zrušení změn umožňují uživateli snadno interagovat s nastavením.</w:t>
      </w:r>
    </w:p>
    <w:p w14:paraId="6F3151EC" w14:textId="038273D5" w:rsidR="00B44917" w:rsidRPr="00B44917" w:rsidRDefault="00B44917" w:rsidP="00B44917">
      <w:r w:rsidRPr="00B44917">
        <w:t>Díky PyQt5 je dialogové okno nejen funkční, ale také snadno přizpůsobitelné a rozšiřitelné o další parametry, jako je výběr cesty pro ukládání screenshotů nebo přepínač pro deaktivaci určité funkce. Tato technologie umožňuje vytvořit intuitivní rozhraní pro správu konfigurace aplikace.</w:t>
      </w:r>
    </w:p>
    <w:p w14:paraId="7263F82C" w14:textId="77777777" w:rsidR="00D04AE6" w:rsidRPr="00802D4F" w:rsidRDefault="00D04AE6" w:rsidP="000F5ED1">
      <w:pPr>
        <w:pStyle w:val="Nadpis1"/>
      </w:pPr>
      <w:bookmarkStart w:id="40" w:name="_Toc186481359"/>
      <w:r w:rsidRPr="00802D4F">
        <w:lastRenderedPageBreak/>
        <w:t>Způsoby řešení a použité postupy</w:t>
      </w:r>
      <w:bookmarkEnd w:id="40"/>
    </w:p>
    <w:p w14:paraId="049F31CB" w14:textId="72BBDA2B" w:rsidR="00230592" w:rsidRDefault="009037FF" w:rsidP="009037FF">
      <w:pPr>
        <w:pStyle w:val="Nadpis2"/>
      </w:pPr>
      <w:bookmarkStart w:id="41" w:name="_Toc186481360"/>
      <w:r w:rsidRPr="009037FF">
        <w:t>Sledování Aktivních Oken</w:t>
      </w:r>
      <w:bookmarkEnd w:id="41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1A13C0C5" w14:textId="1FC1905F" w:rsidR="009037FF" w:rsidRDefault="009037FF">
      <w:pPr>
        <w:pStyle w:val="Odstavecseseznamem"/>
        <w:numPr>
          <w:ilvl w:val="0"/>
          <w:numId w:val="7"/>
        </w:numPr>
      </w:pPr>
      <w:r>
        <w:t xml:space="preserve">Sledování Změn Okna: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695E4386" w14:textId="348D3C60" w:rsidR="00E01E77" w:rsidRDefault="00E01E77" w:rsidP="00E01E77">
      <w:r>
        <w:rPr>
          <w:noProof/>
        </w:rPr>
        <w:drawing>
          <wp:inline distT="0" distB="0" distL="0" distR="0" wp14:anchorId="2952008C" wp14:editId="30B25DF4">
            <wp:extent cx="5423647" cy="4060679"/>
            <wp:effectExtent l="0" t="0" r="0" b="3810"/>
            <wp:docPr id="910038515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8515" name="Obrázek 1" descr="Obsah obrázku text, snímek obrazovky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27" cy="41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B4D4" w14:textId="77777777" w:rsidR="00F620B5" w:rsidRDefault="00F620B5" w:rsidP="00F620B5"/>
    <w:p w14:paraId="2A69782A" w14:textId="375A8BA3" w:rsidR="009037FF" w:rsidRDefault="009037FF" w:rsidP="009037FF">
      <w:pPr>
        <w:pStyle w:val="Nadpis2"/>
      </w:pPr>
      <w:bookmarkStart w:id="42" w:name="_Toc186481361"/>
      <w:r w:rsidRPr="009037FF">
        <w:t>Sběr Systémových Informací</w:t>
      </w:r>
      <w:bookmarkEnd w:id="42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4EB99F3C" w:rsidR="005D010B" w:rsidRDefault="005D010B">
      <w:pPr>
        <w:pStyle w:val="Odstavecseseznamem"/>
        <w:numPr>
          <w:ilvl w:val="0"/>
          <w:numId w:val="8"/>
        </w:numPr>
      </w:pPr>
      <w:r>
        <w:t xml:space="preserve">Filtrace Uživatelských Procesů: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51323D50" w:rsidR="005D010B" w:rsidRDefault="005D010B">
      <w:pPr>
        <w:pStyle w:val="Odstavecseseznamem"/>
        <w:numPr>
          <w:ilvl w:val="0"/>
          <w:numId w:val="8"/>
        </w:numPr>
      </w:pPr>
      <w:r>
        <w:lastRenderedPageBreak/>
        <w:t>Zobrazení v Tabulce: Informace o procesech jsou zobrazeny v tabulce, která je součástí GUI. Každý řádek zobrazuje název aplikace, její poslední aktivaci, dobu aktivace, CPU a RAM využití, a PID procesu.</w:t>
      </w:r>
    </w:p>
    <w:p w14:paraId="1E29D6E0" w14:textId="3D7A4C3A" w:rsidR="00E01E77" w:rsidRDefault="00956AC4" w:rsidP="00E01E77">
      <w:r>
        <w:rPr>
          <w:noProof/>
        </w:rPr>
        <w:drawing>
          <wp:inline distT="0" distB="0" distL="0" distR="0" wp14:anchorId="17CB2830" wp14:editId="64251F31">
            <wp:extent cx="5580380" cy="3683000"/>
            <wp:effectExtent l="0" t="0" r="0" b="0"/>
            <wp:docPr id="115104751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47515" name="Obrázek 11510475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0A4" w14:textId="55965D5A" w:rsidR="005D010B" w:rsidRDefault="005D010B" w:rsidP="005D010B">
      <w:pPr>
        <w:pStyle w:val="Nadpis2"/>
      </w:pPr>
      <w:bookmarkStart w:id="43" w:name="_Toc186481362"/>
      <w:r w:rsidRPr="005D010B">
        <w:t>Pořízení Screenshotů</w:t>
      </w:r>
      <w:bookmarkEnd w:id="43"/>
    </w:p>
    <w:p w14:paraId="714301DD" w14:textId="5CBBFC8B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proofErr w:type="gramStart"/>
      <w:r>
        <w:t>Čas</w:t>
      </w:r>
      <w:proofErr w:type="gramEnd"/>
      <w:r>
        <w:t xml:space="preserve"> za který je metoda spuštěna lze změnit</w:t>
      </w:r>
    </w:p>
    <w:p w14:paraId="2F7E89B3" w14:textId="747E2CCC" w:rsidR="005D010B" w:rsidRDefault="005D010B">
      <w:pPr>
        <w:pStyle w:val="Odstavecseseznamem"/>
        <w:numPr>
          <w:ilvl w:val="0"/>
          <w:numId w:val="9"/>
        </w:numPr>
      </w:pPr>
      <w:r>
        <w:t>Ukládání Screenshotů: Screenshoty jsou ukládány do výchozí složky (nebo do specifikované složky) s názvem souboru obsahujícím časovou značku.</w:t>
      </w:r>
    </w:p>
    <w:p w14:paraId="1566C90B" w14:textId="24755FE3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Cesty: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FAC901A" w14:textId="4538A9F8" w:rsidR="00E01E77" w:rsidRDefault="00E01E77" w:rsidP="00E01E77">
      <w:pPr>
        <w:ind w:left="360"/>
      </w:pPr>
      <w:r>
        <w:rPr>
          <w:noProof/>
        </w:rPr>
        <w:lastRenderedPageBreak/>
        <w:drawing>
          <wp:inline distT="0" distB="0" distL="0" distR="0" wp14:anchorId="29DD69E9" wp14:editId="2AC75203">
            <wp:extent cx="5580380" cy="5010785"/>
            <wp:effectExtent l="0" t="0" r="0" b="5715"/>
            <wp:docPr id="1383676238" name="Obrázek 3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6238" name="Obrázek 3" descr="Obsah obrázku text, snímek obrazovky, Písm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CA8" w14:textId="518FA040" w:rsidR="003F7034" w:rsidRDefault="003F7034" w:rsidP="003F7034">
      <w:pPr>
        <w:pStyle w:val="Nadpis2"/>
      </w:pPr>
      <w:bookmarkStart w:id="44" w:name="_Toc186481363"/>
      <w:r w:rsidRPr="003F7034">
        <w:t>Grafické Uživatelské Rozhraní (GUI)</w:t>
      </w:r>
      <w:bookmarkEnd w:id="44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52E0B18" w14:textId="5778886A" w:rsidR="0033012D" w:rsidRDefault="00B46AED" w:rsidP="0033012D">
      <w:pPr>
        <w:ind w:left="360"/>
      </w:pPr>
      <w:r>
        <w:rPr>
          <w:noProof/>
        </w:rPr>
        <w:lastRenderedPageBreak/>
        <w:drawing>
          <wp:inline distT="0" distB="0" distL="0" distR="0" wp14:anchorId="46162CAA" wp14:editId="0BE39099">
            <wp:extent cx="5580380" cy="4379595"/>
            <wp:effectExtent l="0" t="0" r="0" b="1905"/>
            <wp:docPr id="5757916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28" name="Obrázek 5757916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456" w14:textId="758DC9AA" w:rsidR="003F7034" w:rsidRDefault="0033012D" w:rsidP="003F7034">
      <w:pPr>
        <w:pStyle w:val="Nadpis2"/>
      </w:pPr>
      <w:bookmarkStart w:id="45" w:name="_Toc186481364"/>
      <w:r>
        <w:t>Nastavení aplikace</w:t>
      </w:r>
      <w:bookmarkEnd w:id="45"/>
    </w:p>
    <w:p w14:paraId="359BBE84" w14:textId="29A1BFA3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</w:t>
      </w:r>
      <w:r w:rsidR="008175F8">
        <w:t xml:space="preserve">. Může také změnit kde se statistikami v souboru </w:t>
      </w:r>
      <w:proofErr w:type="spellStart"/>
      <w:r w:rsidR="008175F8">
        <w:t>csv</w:t>
      </w:r>
      <w:proofErr w:type="spellEnd"/>
      <w:r w:rsidR="008175F8">
        <w:t xml:space="preserve"> nebo screenshot uloží</w:t>
      </w:r>
      <w:r>
        <w:t>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169C6102" w14:textId="303741B7" w:rsidR="008175F8" w:rsidRDefault="008175F8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 xml:space="preserve">Změna cesty pro uložení screenshotů a </w:t>
      </w:r>
      <w:proofErr w:type="spellStart"/>
      <w:r>
        <w:rPr>
          <w:rStyle w:val="Siln"/>
        </w:rPr>
        <w:t>csv</w:t>
      </w:r>
      <w:proofErr w:type="spellEnd"/>
      <w:r>
        <w:rPr>
          <w:rStyle w:val="Siln"/>
        </w:rPr>
        <w:t>:</w:t>
      </w:r>
      <w:r>
        <w:t xml:space="preserve"> lze vybrat novou cestu místo defaultního adresáře TMP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37C98B4F" w14:textId="17964A3C" w:rsidR="00597B94" w:rsidRPr="00597B94" w:rsidRDefault="00597B94" w:rsidP="00597B94">
      <w:r>
        <w:rPr>
          <w:noProof/>
        </w:rPr>
        <w:lastRenderedPageBreak/>
        <w:drawing>
          <wp:inline distT="0" distB="0" distL="0" distR="0" wp14:anchorId="73C69F44" wp14:editId="48CB1E92">
            <wp:extent cx="3774141" cy="3279140"/>
            <wp:effectExtent l="0" t="0" r="0" b="0"/>
            <wp:docPr id="1644707313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7313" name="Obrázek 6" descr="Obsah obrázku text, snímek obrazovky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06" cy="35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F8">
        <w:rPr>
          <w:noProof/>
        </w:rPr>
        <w:drawing>
          <wp:inline distT="0" distB="0" distL="0" distR="0" wp14:anchorId="7BAA9F42" wp14:editId="5A0E4DEA">
            <wp:extent cx="1763806" cy="2997824"/>
            <wp:effectExtent l="0" t="0" r="1905" b="0"/>
            <wp:docPr id="8331536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636" name="Obrázek 8331536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25" cy="30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C4C3" w14:textId="554D9914" w:rsidR="0033012D" w:rsidRPr="0033012D" w:rsidRDefault="0033012D" w:rsidP="0033012D"/>
    <w:p w14:paraId="1D570C8B" w14:textId="0A5063ED" w:rsidR="0033012D" w:rsidRDefault="0033012D" w:rsidP="0033012D">
      <w:pPr>
        <w:pStyle w:val="Nadpis2"/>
      </w:pPr>
      <w:bookmarkStart w:id="46" w:name="_Toc186481365"/>
      <w:r w:rsidRPr="003F7034">
        <w:t>Více</w:t>
      </w:r>
      <w:r>
        <w:t xml:space="preserve"> </w:t>
      </w:r>
      <w:r w:rsidRPr="003F7034">
        <w:t>vláknové Zpracování a Plánování Úkolů</w:t>
      </w:r>
      <w:bookmarkEnd w:id="46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5C841F84" w14:textId="77777777" w:rsidR="00597B94" w:rsidRDefault="00597B94" w:rsidP="0033012D"/>
    <w:p w14:paraId="5B99D65F" w14:textId="77777777" w:rsidR="00597B94" w:rsidRDefault="00597B94" w:rsidP="0033012D"/>
    <w:p w14:paraId="75755302" w14:textId="3EBF213B" w:rsidR="0033012D" w:rsidRPr="0033012D" w:rsidRDefault="00597B94" w:rsidP="0033012D">
      <w:r>
        <w:rPr>
          <w:noProof/>
        </w:rPr>
        <w:drawing>
          <wp:inline distT="0" distB="0" distL="0" distR="0" wp14:anchorId="456AA4FB" wp14:editId="5527D9EE">
            <wp:extent cx="5580380" cy="2146935"/>
            <wp:effectExtent l="0" t="0" r="0" b="0"/>
            <wp:docPr id="1118644244" name="Obrázek 7" descr="Obsah obrázku text, snímek obrazovky, Písmo, fia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44244" name="Obrázek 7" descr="Obsah obrázku text, snímek obrazovky, Písmo, fialka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F958" w14:textId="77777777" w:rsidR="00D04AE6" w:rsidRDefault="00680144" w:rsidP="000F5ED1">
      <w:pPr>
        <w:pStyle w:val="Nadpis1"/>
      </w:pPr>
      <w:bookmarkStart w:id="47" w:name="_Toc18648136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47"/>
    </w:p>
    <w:p w14:paraId="2EDEF672" w14:textId="2237D7EF" w:rsidR="00250831" w:rsidRDefault="00250831" w:rsidP="00250831">
      <w:pPr>
        <w:pStyle w:val="Nadpis2"/>
      </w:pPr>
      <w:bookmarkStart w:id="48" w:name="_Toc186481367"/>
      <w:r>
        <w:t>Výsledky řešení</w:t>
      </w:r>
      <w:bookmarkEnd w:id="48"/>
    </w:p>
    <w:p w14:paraId="3AA14D2E" w14:textId="4CFE5090" w:rsidR="00250831" w:rsidRDefault="00250831" w:rsidP="00250831">
      <w:pPr>
        <w:ind w:left="360"/>
      </w:pPr>
      <w:r>
        <w:t>Aplikace byla navržena tak, aby efektivně sledovala aktivní procesy, monitorovala jejich využití systémových zdrojů (CPU, RAM, Čas) a poskytovala uživateli přehledné statistiky. Hlavní funkce zahrnují:</w:t>
      </w:r>
    </w:p>
    <w:p w14:paraId="591AA86A" w14:textId="77777777" w:rsidR="00250831" w:rsidRDefault="00250831" w:rsidP="00250831">
      <w:pPr>
        <w:ind w:left="360"/>
      </w:pPr>
    </w:p>
    <w:p w14:paraId="6EBBC804" w14:textId="77777777" w:rsidR="00250831" w:rsidRDefault="00250831" w:rsidP="00250831">
      <w:pPr>
        <w:ind w:left="360"/>
      </w:pPr>
      <w:r>
        <w:t>Monitorování aktivních oken a procesů s intervalem nastavitelným uživatelem.</w:t>
      </w:r>
    </w:p>
    <w:p w14:paraId="34F535AB" w14:textId="77777777" w:rsidR="00250831" w:rsidRDefault="00250831" w:rsidP="00250831">
      <w:pPr>
        <w:ind w:left="360"/>
      </w:pPr>
      <w:r>
        <w:t>Pořizování screenshotů v pravidelných intervalech.</w:t>
      </w:r>
    </w:p>
    <w:p w14:paraId="1E271A2F" w14:textId="1FBC3231" w:rsidR="00956AC4" w:rsidRDefault="00956AC4" w:rsidP="00250831">
      <w:pPr>
        <w:ind w:left="360"/>
      </w:pPr>
      <w:r>
        <w:t>Vypisování statistik do CSV souboru</w:t>
      </w:r>
    </w:p>
    <w:p w14:paraId="3E18B078" w14:textId="77777777" w:rsidR="00250831" w:rsidRDefault="00250831" w:rsidP="00250831">
      <w:pPr>
        <w:ind w:left="360"/>
      </w:pPr>
      <w:r>
        <w:t>Přehlednou tabulku s možností řazení podle různých parametrů (CPU, RAM, čas aktivace).</w:t>
      </w:r>
    </w:p>
    <w:p w14:paraId="7996B977" w14:textId="1B5C8E48" w:rsidR="00250831" w:rsidRDefault="00250831" w:rsidP="00250831">
      <w:pPr>
        <w:pStyle w:val="Nadpis2"/>
      </w:pPr>
      <w:bookmarkStart w:id="49" w:name="_Toc186481368"/>
      <w:r>
        <w:t>Výstupy Aplikace</w:t>
      </w:r>
      <w:bookmarkEnd w:id="49"/>
    </w:p>
    <w:p w14:paraId="564F0D54" w14:textId="77777777" w:rsidR="00250831" w:rsidRDefault="00250831" w:rsidP="00250831">
      <w:pPr>
        <w:ind w:left="360"/>
      </w:pPr>
      <w:r>
        <w:t>Tabulka procesů: Hlavní okno aplikace zobrazuje seznam všech aktivních procesů s informacemi o využití zdrojů a čase aktivace.</w:t>
      </w:r>
    </w:p>
    <w:p w14:paraId="31BF3605" w14:textId="77777777" w:rsidR="00250831" w:rsidRDefault="00250831" w:rsidP="00250831">
      <w:pPr>
        <w:ind w:left="360"/>
      </w:pPr>
      <w:r>
        <w:t>Screenshoty: Pořizované snímky obrazovky jsou ukládány do specifikované složky, název obsahuje časovou značku.</w:t>
      </w:r>
    </w:p>
    <w:p w14:paraId="0F8823E1" w14:textId="77777777" w:rsidR="00250831" w:rsidRDefault="00250831" w:rsidP="00250831">
      <w:pPr>
        <w:ind w:left="360"/>
      </w:pPr>
      <w:r>
        <w:t>Log dat: Aplikace umožňuje export statistik sledování do souboru pro další analýzu.</w:t>
      </w:r>
    </w:p>
    <w:p w14:paraId="69E47CA6" w14:textId="23B4720E" w:rsidR="00107049" w:rsidRDefault="00107049" w:rsidP="00107049">
      <w:pPr>
        <w:pStyle w:val="Nadpis2"/>
      </w:pPr>
      <w:bookmarkStart w:id="50" w:name="_Toc186481369"/>
      <w:r>
        <w:t>Uživatelský Manuál</w:t>
      </w:r>
      <w:bookmarkEnd w:id="50"/>
    </w:p>
    <w:p w14:paraId="2E9A14A5" w14:textId="5C883A28" w:rsidR="00250831" w:rsidRDefault="00250831" w:rsidP="00250831">
      <w:pPr>
        <w:ind w:left="360"/>
      </w:pPr>
      <w:r>
        <w:t>Spuštění Aplikace</w:t>
      </w:r>
      <w:r w:rsidR="00107049">
        <w:t>:</w:t>
      </w:r>
    </w:p>
    <w:p w14:paraId="6816DC6D" w14:textId="68EAA7DA" w:rsidR="00250831" w:rsidRDefault="00250831" w:rsidP="00250831">
      <w:pPr>
        <w:ind w:left="360"/>
      </w:pPr>
      <w:r>
        <w:t>Aplikaci spusťte kliknutím na ikonu nebo nastavením pro automatické spuštění při startu systému.</w:t>
      </w:r>
    </w:p>
    <w:p w14:paraId="75925BC5" w14:textId="20515D10" w:rsidR="00107049" w:rsidRDefault="00107049" w:rsidP="00107049">
      <w:pPr>
        <w:ind w:left="360"/>
      </w:pPr>
      <w:r>
        <w:t xml:space="preserve">Spuštění Aplikace přes </w:t>
      </w:r>
      <w:proofErr w:type="spellStart"/>
      <w:r>
        <w:t>Vscode</w:t>
      </w:r>
      <w:proofErr w:type="spellEnd"/>
      <w:r>
        <w:t>:</w:t>
      </w:r>
    </w:p>
    <w:p w14:paraId="3FB38EB0" w14:textId="4F296063" w:rsidR="00107049" w:rsidRDefault="00107049" w:rsidP="00250831">
      <w:pPr>
        <w:ind w:left="360"/>
      </w:pPr>
      <w:r>
        <w:t>Pro případ spuštění z konzole a po případné úpravě kódu lze takto</w:t>
      </w:r>
    </w:p>
    <w:p w14:paraId="36077CF0" w14:textId="77777777" w:rsidR="007455E5" w:rsidRDefault="007455E5" w:rsidP="00250831">
      <w:pPr>
        <w:ind w:left="360"/>
      </w:pPr>
    </w:p>
    <w:p w14:paraId="30016702" w14:textId="3B77641E" w:rsidR="00107049" w:rsidRDefault="00107049" w:rsidP="00250831">
      <w:pPr>
        <w:ind w:left="360"/>
      </w:pPr>
      <w:r>
        <w:t xml:space="preserve">1.git </w:t>
      </w:r>
      <w:proofErr w:type="spellStart"/>
      <w:r>
        <w:t>clone</w:t>
      </w:r>
      <w:proofErr w:type="spellEnd"/>
      <w:r>
        <w:t xml:space="preserve"> </w:t>
      </w:r>
      <w:hyperlink r:id="rId22" w:history="1">
        <w:r w:rsidRPr="00D73EE8">
          <w:rPr>
            <w:rStyle w:val="Hypertextovodkaz"/>
          </w:rPr>
          <w:t>https://github.com/Benisekjan/TimeTracker</w:t>
        </w:r>
      </w:hyperlink>
      <w:r>
        <w:t xml:space="preserve"> - Naklonovaní </w:t>
      </w:r>
      <w:proofErr w:type="spellStart"/>
      <w:r>
        <w:t>repozitáře</w:t>
      </w:r>
      <w:proofErr w:type="spellEnd"/>
    </w:p>
    <w:p w14:paraId="61E84624" w14:textId="4565AA52" w:rsidR="00107049" w:rsidRDefault="00107049" w:rsidP="00250831">
      <w:pPr>
        <w:ind w:left="360"/>
      </w:pPr>
      <w:r>
        <w:t xml:space="preserve">2. 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– založení virtuálního prostředí</w:t>
      </w:r>
    </w:p>
    <w:p w14:paraId="32C30341" w14:textId="0A95463D" w:rsidR="00107049" w:rsidRDefault="00107049" w:rsidP="00250831">
      <w:pPr>
        <w:ind w:left="360"/>
      </w:pPr>
      <w:r>
        <w:t>3.</w:t>
      </w:r>
      <w:proofErr w:type="gramStart"/>
      <w:r>
        <w:t>source .</w:t>
      </w:r>
      <w:proofErr w:type="spellStart"/>
      <w:r>
        <w:t>env</w:t>
      </w:r>
      <w:proofErr w:type="spellEnd"/>
      <w:proofErr w:type="gramEnd"/>
      <w:r>
        <w:t>/bin/</w:t>
      </w:r>
      <w:proofErr w:type="spellStart"/>
      <w:r>
        <w:t>activate</w:t>
      </w:r>
      <w:proofErr w:type="spellEnd"/>
      <w:r>
        <w:t xml:space="preserve"> – aktivace virtuálního prostředí</w:t>
      </w:r>
    </w:p>
    <w:p w14:paraId="61297316" w14:textId="6EFA6E34" w:rsidR="00107049" w:rsidRDefault="00107049" w:rsidP="00250831">
      <w:pPr>
        <w:ind w:left="360"/>
      </w:pPr>
      <w:r>
        <w:t xml:space="preserve">4.pip </w:t>
      </w:r>
      <w:proofErr w:type="spellStart"/>
      <w:proofErr w:type="gramStart"/>
      <w:r>
        <w:t>install</w:t>
      </w:r>
      <w:proofErr w:type="spellEnd"/>
      <w:r>
        <w:t xml:space="preserve"> -r</w:t>
      </w:r>
      <w:proofErr w:type="gramEnd"/>
      <w:r>
        <w:t xml:space="preserve"> requirements.txt</w:t>
      </w:r>
      <w:r w:rsidR="007455E5">
        <w:t xml:space="preserve"> – instalace knihoven</w:t>
      </w:r>
    </w:p>
    <w:p w14:paraId="4534C5DA" w14:textId="3EF7DCA0" w:rsidR="00107049" w:rsidRDefault="00107049" w:rsidP="00250831">
      <w:pPr>
        <w:ind w:left="360"/>
      </w:pPr>
      <w:r>
        <w:t>5.python3 main.py</w:t>
      </w:r>
      <w:r w:rsidR="007455E5">
        <w:t xml:space="preserve"> – spuštění aplikace</w:t>
      </w:r>
    </w:p>
    <w:p w14:paraId="2D6241F6" w14:textId="77777777" w:rsidR="007455E5" w:rsidRDefault="007455E5" w:rsidP="00250831">
      <w:pPr>
        <w:ind w:left="360"/>
      </w:pPr>
    </w:p>
    <w:p w14:paraId="50131D4F" w14:textId="77777777" w:rsidR="00250831" w:rsidRDefault="00250831" w:rsidP="00250831">
      <w:pPr>
        <w:ind w:left="360"/>
      </w:pPr>
      <w:r>
        <w:t>Po spuštění se aplikace zobrazí jako ikona v systémové liště.</w:t>
      </w:r>
    </w:p>
    <w:p w14:paraId="08584621" w14:textId="77777777" w:rsidR="00250831" w:rsidRDefault="00250831" w:rsidP="00250831">
      <w:pPr>
        <w:ind w:left="360"/>
      </w:pPr>
      <w:r>
        <w:t>Používání Aplikace</w:t>
      </w:r>
    </w:p>
    <w:p w14:paraId="3D871F14" w14:textId="6FE06204" w:rsidR="00250831" w:rsidRDefault="00250831" w:rsidP="00250831">
      <w:pPr>
        <w:ind w:left="360"/>
      </w:pPr>
      <w:r>
        <w:t>Hlavní okno: Otevřete kliknutím na ikonu v liště a výběrem možnosti „Zobrazi</w:t>
      </w:r>
      <w:r w:rsidR="007455E5">
        <w:t>t</w:t>
      </w:r>
      <w:r>
        <w:t>“.</w:t>
      </w:r>
    </w:p>
    <w:p w14:paraId="03C019DC" w14:textId="77777777" w:rsidR="00250831" w:rsidRDefault="00250831" w:rsidP="00250831">
      <w:pPr>
        <w:ind w:left="360"/>
      </w:pPr>
      <w:r>
        <w:t>Nastavení: Intervaly pro sledování a screenshoty lze upravit v dialogovém okně „Nastavení“.</w:t>
      </w:r>
    </w:p>
    <w:p w14:paraId="7BACCD5B" w14:textId="77777777" w:rsidR="00250831" w:rsidRDefault="00250831" w:rsidP="00250831">
      <w:pPr>
        <w:ind w:left="360"/>
      </w:pPr>
      <w:r>
        <w:t>Ukončení: Aplikaci ukončíte z kontextového menu ikonky v systémové liště.</w:t>
      </w:r>
    </w:p>
    <w:p w14:paraId="2F4F245B" w14:textId="77777777" w:rsidR="00250831" w:rsidRDefault="00250831" w:rsidP="00250831">
      <w:pPr>
        <w:ind w:left="360"/>
      </w:pPr>
      <w:r>
        <w:t>Klíčové Funkce</w:t>
      </w:r>
    </w:p>
    <w:p w14:paraId="0A327A1F" w14:textId="77777777" w:rsidR="00250831" w:rsidRDefault="00250831" w:rsidP="00250831">
      <w:pPr>
        <w:ind w:left="360"/>
      </w:pPr>
      <w:r>
        <w:t>Tabulka procesů: Kliknutím na hlavičku sloupce lze data seřadit.</w:t>
      </w:r>
    </w:p>
    <w:p w14:paraId="4D83C08B" w14:textId="77777777" w:rsidR="00250831" w:rsidRDefault="00250831" w:rsidP="00250831">
      <w:pPr>
        <w:ind w:left="360"/>
      </w:pPr>
      <w:r>
        <w:t>Screenshoty: Jsou automaticky ukládány na disk v přednastaveném intervalu.</w:t>
      </w:r>
    </w:p>
    <w:p w14:paraId="527E60B3" w14:textId="77777777" w:rsidR="00250831" w:rsidRDefault="00250831" w:rsidP="00250831">
      <w:pPr>
        <w:ind w:left="360"/>
      </w:pPr>
      <w:r>
        <w:t>Export dat: Statistiky lze exportovat ve formátu CSV přes hlavní menu.</w:t>
      </w:r>
    </w:p>
    <w:p w14:paraId="53128261" w14:textId="55508273" w:rsidR="00230592" w:rsidRDefault="00250831" w:rsidP="00250831">
      <w:pPr>
        <w:ind w:left="360"/>
      </w:pPr>
      <w:r>
        <w:t>Tato aplikace umožňuje snadné sledování aktivit v systému a poskytuje užitečné nástroje pro analýzu výkonu.</w:t>
      </w:r>
    </w:p>
    <w:p w14:paraId="6555F502" w14:textId="77777777" w:rsidR="007455E5" w:rsidRDefault="007455E5" w:rsidP="00250831">
      <w:pPr>
        <w:ind w:left="360"/>
      </w:pPr>
    </w:p>
    <w:p w14:paraId="373E9111" w14:textId="77777777" w:rsidR="007455E5" w:rsidRDefault="007455E5" w:rsidP="00250831">
      <w:pPr>
        <w:ind w:left="360"/>
      </w:pPr>
    </w:p>
    <w:p w14:paraId="62486C05" w14:textId="77777777" w:rsidR="00483A69" w:rsidRDefault="00483A69" w:rsidP="00D04AE6"/>
    <w:p w14:paraId="103412B7" w14:textId="155F64AE" w:rsidR="007455E5" w:rsidRDefault="007455E5" w:rsidP="007455E5">
      <w:pPr>
        <w:pStyle w:val="Nadpis2"/>
      </w:pPr>
      <w:bookmarkStart w:id="51" w:name="_Toc186481370"/>
      <w:r>
        <w:lastRenderedPageBreak/>
        <w:t>Splnění a nesplněné cíle</w:t>
      </w:r>
      <w:bookmarkEnd w:id="51"/>
    </w:p>
    <w:p w14:paraId="09A7A3D3" w14:textId="77777777" w:rsidR="007455E5" w:rsidRPr="007455E5" w:rsidRDefault="007455E5" w:rsidP="007455E5"/>
    <w:p w14:paraId="3B80FD77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Splněné Cíle</w:t>
      </w:r>
    </w:p>
    <w:p w14:paraId="5E88A1BC" w14:textId="77777777" w:rsidR="007455E5" w:rsidRPr="007455E5" w:rsidRDefault="007455E5" w:rsidP="007455E5">
      <w:r w:rsidRPr="007455E5">
        <w:t>Aplikace splňuje klíčové požadavky zadané na začátku projektu:</w:t>
      </w:r>
    </w:p>
    <w:p w14:paraId="3AB18B8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Monitorování procesů a aktivních oken:</w:t>
      </w:r>
      <w:r w:rsidRPr="007455E5">
        <w:t xml:space="preserve"> Aplikace efektivně sleduje aktivní procesy, zobrazuje jejich systémové využití a umožňuje řazení dat v tabulce.</w:t>
      </w:r>
    </w:p>
    <w:p w14:paraId="484298E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Pořizování screenshotů:</w:t>
      </w:r>
      <w:r w:rsidRPr="007455E5">
        <w:t xml:space="preserve"> Automatické ukládání screenshotů v nastavených intervalech s možností změny intervalu.</w:t>
      </w:r>
    </w:p>
    <w:p w14:paraId="3DF0AE1C" w14:textId="230420C5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Uživatelské nastavení:</w:t>
      </w:r>
      <w:r w:rsidRPr="007455E5">
        <w:t xml:space="preserve"> Dialogové okno umožňuje upravit intervaly sledování a screenshotů</w:t>
      </w:r>
      <w:r w:rsidR="00B46AED">
        <w:t xml:space="preserve"> a ukládání do vámi určené složky</w:t>
      </w:r>
      <w:r w:rsidRPr="007455E5">
        <w:t>.</w:t>
      </w:r>
    </w:p>
    <w:p w14:paraId="1B41AC9A" w14:textId="77777777" w:rsid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Přehledné GUI:</w:t>
      </w:r>
      <w:r w:rsidRPr="007455E5">
        <w:t xml:space="preserve"> Hlavní okno zobrazuje data v tabulce s možností seřazení podle různých parametrů.</w:t>
      </w:r>
    </w:p>
    <w:p w14:paraId="2BD17D77" w14:textId="086AD130" w:rsidR="00B46AED" w:rsidRDefault="00B46AED" w:rsidP="007455E5">
      <w:pPr>
        <w:numPr>
          <w:ilvl w:val="0"/>
          <w:numId w:val="13"/>
        </w:numPr>
      </w:pPr>
      <w:r>
        <w:rPr>
          <w:b/>
          <w:bCs/>
        </w:rPr>
        <w:t>Výpis strávených času v aplikacích:</w:t>
      </w:r>
      <w:r>
        <w:t xml:space="preserve"> Vypisuje dle určeného intervalu do souboru CSV</w:t>
      </w:r>
    </w:p>
    <w:p w14:paraId="7A100573" w14:textId="77777777" w:rsidR="007455E5" w:rsidRPr="007455E5" w:rsidRDefault="007455E5" w:rsidP="007455E5">
      <w:pPr>
        <w:ind w:left="720"/>
      </w:pPr>
    </w:p>
    <w:p w14:paraId="418755EE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Nesplněné Cíle a Další Vylepšení</w:t>
      </w:r>
    </w:p>
    <w:p w14:paraId="7FF857F6" w14:textId="77777777" w:rsidR="007455E5" w:rsidRPr="007455E5" w:rsidRDefault="007455E5" w:rsidP="007455E5">
      <w:r w:rsidRPr="007455E5">
        <w:t>Během vývoje nebyly implementovány některé rozšířené funkce, které by zvýšily uživatelský komfort a přizpůsobení aplikace:</w:t>
      </w:r>
    </w:p>
    <w:p w14:paraId="755363A9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Detailnější uživatelské nastavení:</w:t>
      </w:r>
    </w:p>
    <w:p w14:paraId="1B234ECC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>Nastavení času obnovy tabulky a screenshotů.</w:t>
      </w:r>
    </w:p>
    <w:p w14:paraId="34929A16" w14:textId="77777777" w:rsidR="007455E5" w:rsidRDefault="007455E5" w:rsidP="007455E5">
      <w:pPr>
        <w:numPr>
          <w:ilvl w:val="1"/>
          <w:numId w:val="14"/>
        </w:numPr>
      </w:pPr>
      <w:r w:rsidRPr="007455E5">
        <w:t>Možnost úplného vypnutí pořizování screenshotů.</w:t>
      </w:r>
    </w:p>
    <w:p w14:paraId="41B4F5E2" w14:textId="407874C2" w:rsidR="00B46AED" w:rsidRDefault="00B46AED" w:rsidP="007455E5">
      <w:pPr>
        <w:numPr>
          <w:ilvl w:val="1"/>
          <w:numId w:val="14"/>
        </w:numPr>
      </w:pPr>
      <w:r>
        <w:t>Možnost úplného vypnutí vypisování statistik do CSV souboru</w:t>
      </w:r>
    </w:p>
    <w:p w14:paraId="61F739D9" w14:textId="77777777" w:rsidR="007455E5" w:rsidRPr="007455E5" w:rsidRDefault="007455E5" w:rsidP="007455E5">
      <w:pPr>
        <w:ind w:left="1440"/>
      </w:pPr>
    </w:p>
    <w:p w14:paraId="772E1DBF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Pokročilé monitorování:</w:t>
      </w:r>
    </w:p>
    <w:p w14:paraId="6943318C" w14:textId="77777777" w:rsidR="007455E5" w:rsidRDefault="007455E5" w:rsidP="007455E5">
      <w:pPr>
        <w:numPr>
          <w:ilvl w:val="1"/>
          <w:numId w:val="14"/>
        </w:numPr>
      </w:pPr>
      <w:r w:rsidRPr="007455E5">
        <w:t>Možnost výběru aplikací, které budou sledovány.</w:t>
      </w:r>
    </w:p>
    <w:p w14:paraId="5645168A" w14:textId="77777777" w:rsidR="007455E5" w:rsidRPr="007455E5" w:rsidRDefault="007455E5" w:rsidP="00B46AED"/>
    <w:p w14:paraId="01B6519B" w14:textId="1DE43154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Rozšíření funkcí:</w:t>
      </w:r>
    </w:p>
    <w:p w14:paraId="53CF7CB6" w14:textId="77777777" w:rsidR="007455E5" w:rsidRDefault="007455E5" w:rsidP="007455E5">
      <w:pPr>
        <w:numPr>
          <w:ilvl w:val="1"/>
          <w:numId w:val="14"/>
        </w:numPr>
      </w:pPr>
      <w:r w:rsidRPr="007455E5">
        <w:t>Zavedení možnosti označit aplikace jako oblíbené („pin“).</w:t>
      </w:r>
    </w:p>
    <w:p w14:paraId="2DC13615" w14:textId="5FC88D82" w:rsidR="00B46AED" w:rsidRDefault="00B46AED" w:rsidP="007455E5">
      <w:pPr>
        <w:numPr>
          <w:ilvl w:val="1"/>
          <w:numId w:val="14"/>
        </w:numPr>
      </w:pPr>
      <w:r>
        <w:t>Ikony aplikací vedle názvu, pokud ikonu mají</w:t>
      </w:r>
    </w:p>
    <w:p w14:paraId="32BA2620" w14:textId="77777777" w:rsidR="007455E5" w:rsidRPr="007455E5" w:rsidRDefault="007455E5" w:rsidP="007455E5">
      <w:pPr>
        <w:ind w:left="1440"/>
      </w:pPr>
    </w:p>
    <w:p w14:paraId="59F02390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Spouštění při startu systému:</w:t>
      </w:r>
    </w:p>
    <w:p w14:paraId="6C913628" w14:textId="77777777" w:rsidR="007455E5" w:rsidRDefault="007455E5" w:rsidP="007455E5">
      <w:pPr>
        <w:numPr>
          <w:ilvl w:val="1"/>
          <w:numId w:val="14"/>
        </w:numPr>
      </w:pPr>
      <w:r w:rsidRPr="007455E5">
        <w:t>Automatické spuštění aplikace při startu systému.</w:t>
      </w:r>
    </w:p>
    <w:p w14:paraId="5237987D" w14:textId="77777777" w:rsidR="007455E5" w:rsidRDefault="007455E5" w:rsidP="007455E5">
      <w:pPr>
        <w:ind w:left="1440"/>
      </w:pPr>
    </w:p>
    <w:p w14:paraId="19DC479A" w14:textId="273FABB1" w:rsidR="007455E5" w:rsidRPr="007455E5" w:rsidRDefault="007455E5" w:rsidP="007455E5">
      <w:pPr>
        <w:numPr>
          <w:ilvl w:val="0"/>
          <w:numId w:val="14"/>
        </w:numPr>
      </w:pPr>
      <w:r>
        <w:rPr>
          <w:b/>
          <w:bCs/>
        </w:rPr>
        <w:t>Uložení nastavení</w:t>
      </w:r>
      <w:r w:rsidR="00B46AED">
        <w:rPr>
          <w:b/>
          <w:bCs/>
        </w:rPr>
        <w:t xml:space="preserve"> při dalším spuštění</w:t>
      </w:r>
      <w:r w:rsidRPr="007455E5">
        <w:rPr>
          <w:b/>
          <w:bCs/>
        </w:rPr>
        <w:t>:</w:t>
      </w:r>
    </w:p>
    <w:p w14:paraId="32B39D23" w14:textId="7B070BDD" w:rsidR="007455E5" w:rsidRDefault="007455E5" w:rsidP="007455E5">
      <w:pPr>
        <w:numPr>
          <w:ilvl w:val="1"/>
          <w:numId w:val="14"/>
        </w:numPr>
      </w:pPr>
      <w:r>
        <w:t>Uložení nastavení ať už screenshotů nebo exportu dat nebo strávený čas v</w:t>
      </w:r>
      <w:r w:rsidR="00B46AED">
        <w:t> </w:t>
      </w:r>
      <w:r>
        <w:t>aplikacích</w:t>
      </w:r>
      <w:r w:rsidR="00B46AED">
        <w:t xml:space="preserve"> momentálně </w:t>
      </w:r>
      <w:r w:rsidR="00956AC4">
        <w:t>se nastavení ukládá pouze po dobu kdy je aplikace spuštěna</w:t>
      </w:r>
      <w:r w:rsidRPr="007455E5">
        <w:t>.</w:t>
      </w:r>
    </w:p>
    <w:p w14:paraId="690FAFE8" w14:textId="77777777" w:rsidR="007455E5" w:rsidRDefault="007455E5" w:rsidP="007455E5">
      <w:pPr>
        <w:ind w:left="1440"/>
      </w:pPr>
    </w:p>
    <w:p w14:paraId="21B8AB57" w14:textId="53EE5482" w:rsidR="007455E5" w:rsidRDefault="007455E5" w:rsidP="007455E5"/>
    <w:p w14:paraId="3E369A12" w14:textId="36623093" w:rsidR="007455E5" w:rsidRPr="007455E5" w:rsidRDefault="007455E5" w:rsidP="007455E5"/>
    <w:p w14:paraId="19D79D7C" w14:textId="77777777" w:rsidR="007455E5" w:rsidRPr="007455E5" w:rsidRDefault="007455E5" w:rsidP="007455E5">
      <w:r w:rsidRPr="007455E5">
        <w:t>Tyto funkce představují potenciál pro budoucí verze aplikace, čímž by došlo k jejímu výraznému vylepšení a přizpůsobení širšímu spektru uživatelů.</w:t>
      </w:r>
    </w:p>
    <w:p w14:paraId="1CAF7E78" w14:textId="77777777" w:rsidR="007455E5" w:rsidRPr="007455E5" w:rsidRDefault="007455E5" w:rsidP="007455E5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2" w:name="_Toc186481371"/>
      <w:r>
        <w:lastRenderedPageBreak/>
        <w:t>Závěr</w:t>
      </w:r>
      <w:bookmarkEnd w:id="52"/>
    </w:p>
    <w:p w14:paraId="1299C43A" w14:textId="6D07B5C5" w:rsidR="00AB18DA" w:rsidRDefault="006E44B8" w:rsidP="00D04AE6">
      <w:r>
        <w:t xml:space="preserve">Cílem projektu bylo pochopit více jazyk python a sledováním systémových zdrojů také více operační systém </w:t>
      </w:r>
    </w:p>
    <w:p w14:paraId="207E9FF0" w14:textId="03E23178" w:rsidR="006E44B8" w:rsidRDefault="006E44B8" w:rsidP="00D04AE6">
      <w:r>
        <w:t>Aplikace umožnuje uživateli sledovat čas strávený v jednotlivých aplikacích a případně si zkontrolovat co se dělo každých 5 minut díky screenshotům plochy a také množství zdrojů jež jednotlivé procesy využívají</w:t>
      </w:r>
    </w:p>
    <w:p w14:paraId="6F1723EF" w14:textId="740463A2" w:rsidR="006E44B8" w:rsidRDefault="006E44B8" w:rsidP="00D04AE6">
      <w:r>
        <w:t xml:space="preserve">Je hodně věcí, co bych chtěl v budoucnu přidat jako například – </w:t>
      </w:r>
    </w:p>
    <w:p w14:paraId="74593C1B" w14:textId="77777777" w:rsidR="006E44B8" w:rsidRDefault="006E44B8" w:rsidP="00D04AE6"/>
    <w:p w14:paraId="2E3438B9" w14:textId="585F0822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https://github.com/Benisekjan/TimeTracker/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53" w:name="_Toc37577735"/>
      <w:bookmarkStart w:id="54" w:name="_Toc88120446"/>
      <w:bookmarkStart w:id="55" w:name="_Toc88120683"/>
      <w:bookmarkStart w:id="56" w:name="_Toc88120895"/>
      <w:bookmarkStart w:id="57" w:name="_Toc88120999"/>
      <w:bookmarkStart w:id="58" w:name="_Toc88121042"/>
      <w:bookmarkStart w:id="59" w:name="_Toc88121179"/>
      <w:bookmarkStart w:id="60" w:name="_Toc88121553"/>
      <w:bookmarkStart w:id="61" w:name="_Toc88121610"/>
      <w:bookmarkStart w:id="62" w:name="_Toc88121748"/>
      <w:bookmarkStart w:id="63" w:name="_Toc88122014"/>
      <w:bookmarkStart w:id="64" w:name="_Toc88124619"/>
      <w:bookmarkStart w:id="65" w:name="_Toc88124656"/>
      <w:bookmarkStart w:id="66" w:name="_Toc88124806"/>
      <w:bookmarkStart w:id="67" w:name="_Toc88125789"/>
      <w:bookmarkStart w:id="68" w:name="_Toc88126309"/>
      <w:bookmarkStart w:id="69" w:name="_Toc88126460"/>
      <w:bookmarkStart w:id="70" w:name="_Toc88126527"/>
      <w:bookmarkStart w:id="71" w:name="_Toc88126556"/>
      <w:bookmarkStart w:id="72" w:name="_Toc88126772"/>
      <w:bookmarkStart w:id="73" w:name="_Toc88126862"/>
      <w:bookmarkStart w:id="74" w:name="_Toc88127103"/>
      <w:bookmarkStart w:id="75" w:name="_Toc88127146"/>
      <w:bookmarkStart w:id="76" w:name="_Toc88128511"/>
      <w:bookmarkStart w:id="77" w:name="_Toc107634153"/>
      <w:bookmarkStart w:id="78" w:name="_Toc107635188"/>
      <w:bookmarkStart w:id="79" w:name="_Toc107635228"/>
      <w:bookmarkStart w:id="80" w:name="_Toc107635245"/>
      <w:bookmarkStart w:id="81" w:name="_Toc186481372"/>
      <w:r>
        <w:lastRenderedPageBreak/>
        <w:t>Seznam použit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802D4F">
        <w:t>ýCH INFORMAČNÍCH ZDROJů</w:t>
      </w:r>
      <w:bookmarkEnd w:id="81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64EE70F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  <w:t xml:space="preserve">ponty. </w:t>
      </w:r>
      <w:proofErr w:type="spellStart"/>
      <w:r w:rsidRPr="00BE42FA">
        <w:t>pyscreenshot</w:t>
      </w:r>
      <w:proofErr w:type="spellEnd"/>
      <w:r w:rsidRPr="00BE42FA">
        <w:t xml:space="preserve"> – Python Screenshot Module [online]. Poslední revize 20. 12. 2024 [cit. 2024-12-20]. Dostupné z: &lt;https://github.com/ponty/</w:t>
      </w:r>
      <w:proofErr w:type="spellStart"/>
      <w:r w:rsidRPr="00BE42FA">
        <w:t>pyscreenshot</w:t>
      </w:r>
      <w:proofErr w:type="spellEnd"/>
      <w:r w:rsidRPr="00BE42FA">
        <w:t>/</w:t>
      </w:r>
      <w:proofErr w:type="spellStart"/>
      <w:r w:rsidRPr="00BE42FA">
        <w:t>tree</w:t>
      </w:r>
      <w:proofErr w:type="spellEnd"/>
      <w:r w:rsidRPr="00BE42FA">
        <w:t>/3.1&gt;.</w:t>
      </w:r>
    </w:p>
    <w:p w14:paraId="352DFD17" w14:textId="0E34F9DA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3"/>
      <w:footerReference w:type="default" r:id="rId24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6BE21" w14:textId="77777777" w:rsidR="00B54218" w:rsidRDefault="00B54218">
      <w:r>
        <w:separator/>
      </w:r>
    </w:p>
    <w:p w14:paraId="5978E156" w14:textId="77777777" w:rsidR="00B54218" w:rsidRDefault="00B54218"/>
  </w:endnote>
  <w:endnote w:type="continuationSeparator" w:id="0">
    <w:p w14:paraId="24B66FB2" w14:textId="77777777" w:rsidR="00B54218" w:rsidRDefault="00B54218">
      <w:r>
        <w:continuationSeparator/>
      </w:r>
    </w:p>
    <w:p w14:paraId="05E7CEB8" w14:textId="77777777" w:rsidR="00B54218" w:rsidRDefault="00B542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56223" w14:textId="77777777" w:rsidR="00FF6F58" w:rsidRDefault="00FF6F58">
    <w:pPr>
      <w:pStyle w:val="Zpat"/>
      <w:jc w:val="center"/>
    </w:pPr>
  </w:p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3514C" w14:textId="77777777" w:rsidR="00B54218" w:rsidRDefault="00B54218">
      <w:r>
        <w:separator/>
      </w:r>
    </w:p>
    <w:p w14:paraId="3122AC53" w14:textId="77777777" w:rsidR="00B54218" w:rsidRDefault="00B54218"/>
  </w:footnote>
  <w:footnote w:type="continuationSeparator" w:id="0">
    <w:p w14:paraId="31909F6F" w14:textId="77777777" w:rsidR="00B54218" w:rsidRDefault="00B54218">
      <w:r>
        <w:continuationSeparator/>
      </w:r>
    </w:p>
    <w:p w14:paraId="14413CEB" w14:textId="77777777" w:rsidR="00B54218" w:rsidRDefault="00B542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AB77BE0"/>
    <w:multiLevelType w:val="multilevel"/>
    <w:tmpl w:val="1E40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14E85"/>
    <w:multiLevelType w:val="multilevel"/>
    <w:tmpl w:val="305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2"/>
  </w:num>
  <w:num w:numId="2" w16cid:durableId="352272315">
    <w:abstractNumId w:val="0"/>
  </w:num>
  <w:num w:numId="3" w16cid:durableId="1385717129">
    <w:abstractNumId w:val="2"/>
  </w:num>
  <w:num w:numId="4" w16cid:durableId="2092005389">
    <w:abstractNumId w:val="11"/>
  </w:num>
  <w:num w:numId="5" w16cid:durableId="1238129773">
    <w:abstractNumId w:val="4"/>
  </w:num>
  <w:num w:numId="6" w16cid:durableId="767120126">
    <w:abstractNumId w:val="1"/>
  </w:num>
  <w:num w:numId="7" w16cid:durableId="896474832">
    <w:abstractNumId w:val="6"/>
  </w:num>
  <w:num w:numId="8" w16cid:durableId="1014040825">
    <w:abstractNumId w:val="10"/>
  </w:num>
  <w:num w:numId="9" w16cid:durableId="1420180032">
    <w:abstractNumId w:val="9"/>
  </w:num>
  <w:num w:numId="10" w16cid:durableId="458574148">
    <w:abstractNumId w:val="8"/>
  </w:num>
  <w:num w:numId="11" w16cid:durableId="6361067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5"/>
  </w:num>
  <w:num w:numId="13" w16cid:durableId="692345093">
    <w:abstractNumId w:val="3"/>
  </w:num>
  <w:num w:numId="14" w16cid:durableId="58997134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40AA"/>
    <w:rsid w:val="00055845"/>
    <w:rsid w:val="00071ADE"/>
    <w:rsid w:val="0007204C"/>
    <w:rsid w:val="00084246"/>
    <w:rsid w:val="000B40C6"/>
    <w:rsid w:val="000D4379"/>
    <w:rsid w:val="000F1F8E"/>
    <w:rsid w:val="000F5ED1"/>
    <w:rsid w:val="00106D4A"/>
    <w:rsid w:val="00107049"/>
    <w:rsid w:val="001216C5"/>
    <w:rsid w:val="00124091"/>
    <w:rsid w:val="00131D49"/>
    <w:rsid w:val="00137BB1"/>
    <w:rsid w:val="00157365"/>
    <w:rsid w:val="001676A8"/>
    <w:rsid w:val="00171FCE"/>
    <w:rsid w:val="0017347C"/>
    <w:rsid w:val="001B6F92"/>
    <w:rsid w:val="001D39EF"/>
    <w:rsid w:val="001F423D"/>
    <w:rsid w:val="00230592"/>
    <w:rsid w:val="00250831"/>
    <w:rsid w:val="002810D2"/>
    <w:rsid w:val="00286700"/>
    <w:rsid w:val="00294C06"/>
    <w:rsid w:val="002F3109"/>
    <w:rsid w:val="00320CEC"/>
    <w:rsid w:val="0033012D"/>
    <w:rsid w:val="00331AC0"/>
    <w:rsid w:val="003652EE"/>
    <w:rsid w:val="003826F1"/>
    <w:rsid w:val="003844A7"/>
    <w:rsid w:val="003B05B9"/>
    <w:rsid w:val="003B2FB6"/>
    <w:rsid w:val="003C242E"/>
    <w:rsid w:val="003F7034"/>
    <w:rsid w:val="00403842"/>
    <w:rsid w:val="00483A69"/>
    <w:rsid w:val="00486309"/>
    <w:rsid w:val="004863B8"/>
    <w:rsid w:val="0049227C"/>
    <w:rsid w:val="004A12E0"/>
    <w:rsid w:val="00560F3D"/>
    <w:rsid w:val="005631C1"/>
    <w:rsid w:val="00570D9F"/>
    <w:rsid w:val="00597B94"/>
    <w:rsid w:val="005D010B"/>
    <w:rsid w:val="005D5EFD"/>
    <w:rsid w:val="005F13D4"/>
    <w:rsid w:val="005F3335"/>
    <w:rsid w:val="006022A1"/>
    <w:rsid w:val="00614852"/>
    <w:rsid w:val="00625599"/>
    <w:rsid w:val="00657ACD"/>
    <w:rsid w:val="00662A2C"/>
    <w:rsid w:val="00673AF5"/>
    <w:rsid w:val="00675495"/>
    <w:rsid w:val="00676A3A"/>
    <w:rsid w:val="00680144"/>
    <w:rsid w:val="006C2C63"/>
    <w:rsid w:val="006D7235"/>
    <w:rsid w:val="006E2B97"/>
    <w:rsid w:val="006E44B8"/>
    <w:rsid w:val="0070571A"/>
    <w:rsid w:val="00705782"/>
    <w:rsid w:val="007117A3"/>
    <w:rsid w:val="007455E5"/>
    <w:rsid w:val="00756E7C"/>
    <w:rsid w:val="007A43BB"/>
    <w:rsid w:val="007C4434"/>
    <w:rsid w:val="00802D4F"/>
    <w:rsid w:val="00811BD3"/>
    <w:rsid w:val="008175F8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56AC4"/>
    <w:rsid w:val="0096535C"/>
    <w:rsid w:val="009807D3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53909"/>
    <w:rsid w:val="00AB18DA"/>
    <w:rsid w:val="00AD37A9"/>
    <w:rsid w:val="00B103FF"/>
    <w:rsid w:val="00B44917"/>
    <w:rsid w:val="00B46AED"/>
    <w:rsid w:val="00B54218"/>
    <w:rsid w:val="00B56271"/>
    <w:rsid w:val="00B63769"/>
    <w:rsid w:val="00B8449A"/>
    <w:rsid w:val="00B97E74"/>
    <w:rsid w:val="00BE42FA"/>
    <w:rsid w:val="00C90E5B"/>
    <w:rsid w:val="00C91564"/>
    <w:rsid w:val="00CA3973"/>
    <w:rsid w:val="00CC7366"/>
    <w:rsid w:val="00CE1C6A"/>
    <w:rsid w:val="00CF7670"/>
    <w:rsid w:val="00D04AE6"/>
    <w:rsid w:val="00D054DB"/>
    <w:rsid w:val="00D0773B"/>
    <w:rsid w:val="00D12AB2"/>
    <w:rsid w:val="00D17DE7"/>
    <w:rsid w:val="00D301B4"/>
    <w:rsid w:val="00D34784"/>
    <w:rsid w:val="00D40F0E"/>
    <w:rsid w:val="00D41AB3"/>
    <w:rsid w:val="00D433EA"/>
    <w:rsid w:val="00D72EB1"/>
    <w:rsid w:val="00D75539"/>
    <w:rsid w:val="00D765BF"/>
    <w:rsid w:val="00D92D12"/>
    <w:rsid w:val="00D967BB"/>
    <w:rsid w:val="00DA16D9"/>
    <w:rsid w:val="00DB42AE"/>
    <w:rsid w:val="00E01E77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EF24E2"/>
    <w:rsid w:val="00F03DA6"/>
    <w:rsid w:val="00F22EB3"/>
    <w:rsid w:val="00F25CDC"/>
    <w:rsid w:val="00F45C54"/>
    <w:rsid w:val="00F620B5"/>
    <w:rsid w:val="00F8275C"/>
    <w:rsid w:val="00F91AEE"/>
    <w:rsid w:val="00F94A83"/>
    <w:rsid w:val="00FC1F9B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07049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AD37A9"/>
    <w:pPr>
      <w:spacing w:before="100" w:beforeAutospacing="1" w:after="100" w:afterAutospacing="1"/>
    </w:pPr>
  </w:style>
  <w:style w:type="character" w:styleId="Nevyeenzmnka">
    <w:name w:val="Unresolved Mention"/>
    <w:basedOn w:val="Standardnpsmoodstavce"/>
    <w:uiPriority w:val="99"/>
    <w:semiHidden/>
    <w:unhideWhenUsed/>
    <w:rsid w:val="001070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Benisekjan/TimeTrack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customXml/itemProps3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E:\MP\Šablona-MP.dot</Template>
  <TotalTime>94</TotalTime>
  <Pages>17</Pages>
  <Words>2696</Words>
  <Characters>15911</Characters>
  <Application>Microsoft Office Word</Application>
  <DocSecurity>0</DocSecurity>
  <Lines>132</Lines>
  <Paragraphs>37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9</cp:revision>
  <cp:lastPrinted>2004-11-12T21:05:00Z</cp:lastPrinted>
  <dcterms:created xsi:type="dcterms:W3CDTF">2024-12-17T23:52:00Z</dcterms:created>
  <dcterms:modified xsi:type="dcterms:W3CDTF">2025-01-06T10:23:00Z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